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1C3515" w14:textId="77777777" w:rsidR="005E4BA5" w:rsidRDefault="009240F3" w:rsidP="009240F3">
      <w:pPr>
        <w:pStyle w:val="Puesto"/>
        <w:tabs>
          <w:tab w:val="center" w:pos="4320"/>
        </w:tabs>
      </w:pPr>
      <w:r>
        <w:t>Magic life counter</w:t>
      </w:r>
    </w:p>
    <w:p w14:paraId="1F2D4198" w14:textId="77777777" w:rsidR="009240F3" w:rsidRPr="009240F3" w:rsidRDefault="009240F3" w:rsidP="009240F3">
      <w:pPr>
        <w:pStyle w:val="Subttulo"/>
      </w:pPr>
    </w:p>
    <w:p w14:paraId="263A2B54" w14:textId="77777777" w:rsidR="005E4BA5" w:rsidRDefault="009240F3">
      <w:pPr>
        <w:pStyle w:val="Fecha"/>
      </w:pPr>
      <w:r>
        <w:t>04/04/2016</w:t>
      </w:r>
    </w:p>
    <w:p w14:paraId="209CF774" w14:textId="77777777" w:rsidR="005E4BA5" w:rsidRDefault="009240F3">
      <w:pPr>
        <w:pStyle w:val="Ttulo2"/>
      </w:pPr>
      <w:r>
        <w:t>Proyecto realizado por</w:t>
      </w:r>
    </w:p>
    <w:p w14:paraId="40CDF0FC" w14:textId="77777777" w:rsidR="009240F3" w:rsidRPr="009240F3" w:rsidRDefault="009240F3" w:rsidP="009240F3">
      <w:r>
        <w:t xml:space="preserve">Albert Martínez y Rubén Heras </w:t>
      </w:r>
    </w:p>
    <w:p w14:paraId="37A2D734" w14:textId="77777777" w:rsidR="005E4BA5" w:rsidRDefault="009240F3">
      <w:r>
        <w:t xml:space="preserve">SCV - </w:t>
      </w:r>
      <w:hyperlink r:id="rId6" w:history="1">
        <w:r w:rsidRPr="00CA39B9">
          <w:rPr>
            <w:rStyle w:val="Hipervnculo"/>
          </w:rPr>
          <w:t>https://github.com/sitorzz/MagicEntregableProject</w:t>
        </w:r>
      </w:hyperlink>
    </w:p>
    <w:p w14:paraId="7D26AFB1" w14:textId="77777777" w:rsidR="009240F3" w:rsidRDefault="009240F3"/>
    <w:p w14:paraId="502F1648" w14:textId="77777777" w:rsidR="009240F3" w:rsidRDefault="009240F3">
      <w:r w:rsidRPr="009240F3">
        <w:rPr>
          <w:noProof/>
          <w:lang w:val="es-ES_tradnl" w:eastAsia="es-ES_tradnl"/>
        </w:rPr>
        <w:drawing>
          <wp:inline distT="0" distB="0" distL="0" distR="0" wp14:anchorId="23E14E72" wp14:editId="158B42EF">
            <wp:extent cx="5906135" cy="314501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180" cy="31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119" w14:textId="77777777" w:rsidR="009240F3" w:rsidRDefault="009240F3"/>
    <w:p w14:paraId="170F06DD" w14:textId="77777777" w:rsidR="009240F3" w:rsidRDefault="009240F3"/>
    <w:p w14:paraId="36870A67" w14:textId="77777777" w:rsidR="009240F3" w:rsidRDefault="009240F3">
      <w:pPr>
        <w:rPr>
          <w:sz w:val="36"/>
        </w:rPr>
      </w:pPr>
      <w:r>
        <w:rPr>
          <w:sz w:val="36"/>
        </w:rPr>
        <w:lastRenderedPageBreak/>
        <w:t xml:space="preserve">Introducción a </w:t>
      </w:r>
      <w:proofErr w:type="spellStart"/>
      <w:r>
        <w:rPr>
          <w:sz w:val="36"/>
        </w:rPr>
        <w:t>Magic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Life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Counter</w:t>
      </w:r>
      <w:proofErr w:type="spellEnd"/>
      <w:r>
        <w:rPr>
          <w:sz w:val="36"/>
        </w:rPr>
        <w:t>.</w:t>
      </w:r>
    </w:p>
    <w:p w14:paraId="75A6DB25" w14:textId="77777777" w:rsidR="00DA6B3C" w:rsidRDefault="00DA6B3C">
      <w:pPr>
        <w:rPr>
          <w:sz w:val="36"/>
        </w:rPr>
      </w:pPr>
    </w:p>
    <w:p w14:paraId="1D321075" w14:textId="77777777" w:rsidR="009240F3" w:rsidRDefault="009240F3" w:rsidP="00EB642B">
      <w:pPr>
        <w:jc w:val="both"/>
        <w:rPr>
          <w:sz w:val="24"/>
        </w:rPr>
      </w:pPr>
      <w:proofErr w:type="spellStart"/>
      <w:r>
        <w:rPr>
          <w:sz w:val="24"/>
        </w:rPr>
        <w:t>Magic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Life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Counter</w:t>
      </w:r>
      <w:proofErr w:type="spellEnd"/>
      <w:r>
        <w:rPr>
          <w:sz w:val="24"/>
        </w:rPr>
        <w:t xml:space="preserve"> se presenta como una aplicación tanto para particulares (actualmente) como para comercios </w:t>
      </w:r>
      <w:r w:rsidR="00EB642B">
        <w:rPr>
          <w:sz w:val="24"/>
        </w:rPr>
        <w:t>(</w:t>
      </w:r>
      <w:r w:rsidR="00DA6B3C">
        <w:rPr>
          <w:sz w:val="24"/>
        </w:rPr>
        <w:t>próximamente</w:t>
      </w:r>
      <w:r w:rsidR="00EB642B">
        <w:rPr>
          <w:sz w:val="24"/>
        </w:rPr>
        <w:t xml:space="preserve">) </w:t>
      </w:r>
      <w:r>
        <w:rPr>
          <w:sz w:val="24"/>
        </w:rPr>
        <w:t xml:space="preserve">que organicen encuentros y torneos sobre el juego de cartas coleccionables e intercambiables </w:t>
      </w:r>
      <w:proofErr w:type="spellStart"/>
      <w:r>
        <w:rPr>
          <w:sz w:val="24"/>
        </w:rPr>
        <w:t>Magic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Gathering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Magic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Life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Counter</w:t>
      </w:r>
      <w:proofErr w:type="spellEnd"/>
      <w:r>
        <w:rPr>
          <w:sz w:val="24"/>
        </w:rPr>
        <w:t xml:space="preserve"> es una solución para registrar jugadores, gestionar el transcurso de una partida y registrar los resultados de esta cuando uno de los jugadores que se enfrentan llega a 0 vidas</w:t>
      </w:r>
      <w:r w:rsidR="00EB642B">
        <w:rPr>
          <w:sz w:val="24"/>
        </w:rPr>
        <w:t xml:space="preserve"> y por lo tanto pierde. Cuando esto ocurre la aplicación guarda los resultados de la partida para que posteriormente se pueden consultar en forma de lista e incluso acceder a los detalles de esta como el Nick de los jugadores, su </w:t>
      </w:r>
      <w:r w:rsidR="003558AA">
        <w:rPr>
          <w:sz w:val="24"/>
        </w:rPr>
        <w:t>total final de vidas, la fecha e</w:t>
      </w:r>
      <w:r w:rsidR="00EB642B">
        <w:rPr>
          <w:sz w:val="24"/>
        </w:rPr>
        <w:t xml:space="preserve"> incluso visualizar una imagen de ellos.</w:t>
      </w:r>
    </w:p>
    <w:p w14:paraId="24AE0F47" w14:textId="77777777" w:rsidR="00EB642B" w:rsidRDefault="00DA6B3C" w:rsidP="00EB642B">
      <w:pPr>
        <w:jc w:val="both"/>
        <w:rPr>
          <w:sz w:val="24"/>
        </w:rPr>
      </w:pPr>
      <w:proofErr w:type="spellStart"/>
      <w:r>
        <w:rPr>
          <w:sz w:val="24"/>
        </w:rPr>
        <w:t>Magic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Life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</w:t>
      </w:r>
      <w:r w:rsidR="00EB642B">
        <w:rPr>
          <w:sz w:val="24"/>
        </w:rPr>
        <w:t>ounter</w:t>
      </w:r>
      <w:proofErr w:type="spellEnd"/>
      <w:r w:rsidR="00EB642B">
        <w:rPr>
          <w:sz w:val="24"/>
        </w:rPr>
        <w:t xml:space="preserve"> pretende gestionar los 3 principales modos de juegos</w:t>
      </w:r>
      <w:r>
        <w:rPr>
          <w:sz w:val="24"/>
        </w:rPr>
        <w:t>: partida normal , EDH y</w:t>
      </w:r>
      <w:r w:rsidR="00EB642B">
        <w:rPr>
          <w:sz w:val="24"/>
        </w:rPr>
        <w:t xml:space="preserve"> gigante de dos cabezas. A fecha de hoy</w:t>
      </w:r>
      <w:r w:rsidR="003558AA">
        <w:rPr>
          <w:sz w:val="24"/>
        </w:rPr>
        <w:t>,</w:t>
      </w:r>
      <w:r w:rsidR="00EB642B">
        <w:rPr>
          <w:sz w:val="24"/>
        </w:rPr>
        <w:t xml:space="preserve"> normal y gigante están implementadas mientras que EDH</w:t>
      </w:r>
      <w:r>
        <w:rPr>
          <w:sz w:val="24"/>
        </w:rPr>
        <w:t xml:space="preserve"> aún está</w:t>
      </w:r>
      <w:r w:rsidR="00EB642B">
        <w:rPr>
          <w:sz w:val="24"/>
        </w:rPr>
        <w:t xml:space="preserve"> en desarrollo.</w:t>
      </w:r>
      <w:r w:rsidR="003558AA">
        <w:rPr>
          <w:sz w:val="24"/>
        </w:rPr>
        <w:t xml:space="preserve"> Futuramente la aplicación será capaz de gestionar completamente el transcurso de un torneo dejando constancia de las partidas efectuadas en cada ronda. Generará un ranking e informará en cada ronda a los usuarios de la app de su posición.</w:t>
      </w:r>
    </w:p>
    <w:p w14:paraId="448CE82A" w14:textId="77777777" w:rsidR="00EB642B" w:rsidRDefault="00EB642B">
      <w:pPr>
        <w:rPr>
          <w:sz w:val="24"/>
        </w:rPr>
      </w:pPr>
    </w:p>
    <w:p w14:paraId="6CB37723" w14:textId="77777777" w:rsidR="00DA6B3C" w:rsidRDefault="00DA6B3C">
      <w:pPr>
        <w:rPr>
          <w:sz w:val="24"/>
        </w:rPr>
      </w:pPr>
    </w:p>
    <w:p w14:paraId="3BEE586D" w14:textId="77777777" w:rsidR="00DA6B3C" w:rsidRDefault="00DA6B3C">
      <w:pPr>
        <w:rPr>
          <w:sz w:val="24"/>
        </w:rPr>
      </w:pPr>
    </w:p>
    <w:p w14:paraId="41C317DA" w14:textId="77777777" w:rsidR="00DA6B3C" w:rsidRDefault="00DA6B3C">
      <w:pPr>
        <w:rPr>
          <w:sz w:val="24"/>
        </w:rPr>
      </w:pPr>
    </w:p>
    <w:p w14:paraId="7476E042" w14:textId="77777777" w:rsidR="00DA6B3C" w:rsidRDefault="00DA6B3C">
      <w:pPr>
        <w:rPr>
          <w:sz w:val="24"/>
        </w:rPr>
      </w:pPr>
    </w:p>
    <w:p w14:paraId="0F862A8F" w14:textId="77777777" w:rsidR="00DA6B3C" w:rsidRDefault="00DA6B3C">
      <w:pPr>
        <w:rPr>
          <w:sz w:val="24"/>
        </w:rPr>
      </w:pPr>
    </w:p>
    <w:p w14:paraId="291B56B0" w14:textId="77777777" w:rsidR="00DA6B3C" w:rsidRDefault="00DA6B3C">
      <w:pPr>
        <w:rPr>
          <w:sz w:val="24"/>
        </w:rPr>
      </w:pPr>
    </w:p>
    <w:p w14:paraId="18D97442" w14:textId="77777777" w:rsidR="00DA6B3C" w:rsidRDefault="00DA6B3C">
      <w:pPr>
        <w:rPr>
          <w:sz w:val="24"/>
        </w:rPr>
      </w:pPr>
    </w:p>
    <w:p w14:paraId="694DC50A" w14:textId="77777777" w:rsidR="00DA6B3C" w:rsidRDefault="00DA6B3C">
      <w:pPr>
        <w:rPr>
          <w:sz w:val="24"/>
        </w:rPr>
      </w:pPr>
    </w:p>
    <w:p w14:paraId="678D1242" w14:textId="77777777" w:rsidR="00DA6B3C" w:rsidRDefault="00DA6B3C">
      <w:pPr>
        <w:rPr>
          <w:sz w:val="36"/>
        </w:rPr>
      </w:pPr>
      <w:r>
        <w:rPr>
          <w:sz w:val="36"/>
        </w:rPr>
        <w:t>Pantallas de la aplicación:</w:t>
      </w:r>
    </w:p>
    <w:p w14:paraId="2A0250F5" w14:textId="77777777" w:rsidR="00DA6B3C" w:rsidRDefault="00E92DAB" w:rsidP="00DA6B3C">
      <w:pPr>
        <w:jc w:val="both"/>
        <w:rPr>
          <w:sz w:val="36"/>
        </w:rPr>
      </w:pPr>
      <w:r>
        <w:rPr>
          <w:sz w:val="36"/>
        </w:rPr>
        <w:tab/>
      </w:r>
      <w:proofErr w:type="spellStart"/>
      <w:r w:rsidR="005B781E">
        <w:rPr>
          <w:sz w:val="36"/>
        </w:rPr>
        <w:t>Splash</w:t>
      </w:r>
      <w:proofErr w:type="spellEnd"/>
      <w:r w:rsidR="005B781E">
        <w:rPr>
          <w:sz w:val="36"/>
        </w:rPr>
        <w:t xml:space="preserve"> </w:t>
      </w:r>
      <w:proofErr w:type="spellStart"/>
      <w:r w:rsidR="005B781E">
        <w:rPr>
          <w:sz w:val="36"/>
        </w:rPr>
        <w:t>screen</w:t>
      </w:r>
      <w:proofErr w:type="spellEnd"/>
      <w:r w:rsidR="005B781E">
        <w:rPr>
          <w:sz w:val="36"/>
        </w:rPr>
        <w:t xml:space="preserve"> y pantalla de inicio:</w:t>
      </w:r>
    </w:p>
    <w:p w14:paraId="35E89ED2" w14:textId="5845381F" w:rsidR="005B781E" w:rsidRDefault="00177504" w:rsidP="005B781E">
      <w:pPr>
        <w:jc w:val="center"/>
        <w:rPr>
          <w:sz w:val="36"/>
        </w:rPr>
      </w:pPr>
      <w:r>
        <w:rPr>
          <w:noProof/>
          <w:sz w:val="36"/>
          <w:lang w:val="es-ES_tradnl" w:eastAsia="es-ES_tradnl"/>
        </w:rPr>
        <w:drawing>
          <wp:inline distT="0" distB="0" distL="0" distR="0" wp14:anchorId="3F5C8D34" wp14:editId="3BFF04E2">
            <wp:extent cx="2397549" cy="4269105"/>
            <wp:effectExtent l="0" t="0" r="0" b="0"/>
            <wp:docPr id="2" name="Imagen 2" descr="../../Dropbox/androidwork/Screenshot_2016-04-04-22-0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ropbox/androidwork/Screenshot_2016-04-04-22-00-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682" cy="430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81E" w:rsidRPr="005B781E">
        <w:rPr>
          <w:noProof/>
          <w:sz w:val="36"/>
          <w:lang w:val="es-ES_tradnl" w:eastAsia="es-ES_tradnl"/>
        </w:rPr>
        <w:drawing>
          <wp:inline distT="0" distB="0" distL="0" distR="0" wp14:anchorId="45E36D63" wp14:editId="62D82151">
            <wp:extent cx="2788855" cy="427609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586" cy="43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3A2" w14:textId="1025A512" w:rsidR="005B781E" w:rsidRDefault="00177504" w:rsidP="005B781E">
      <w:pPr>
        <w:rPr>
          <w:sz w:val="24"/>
        </w:rPr>
      </w:pPr>
      <w:r>
        <w:rPr>
          <w:sz w:val="24"/>
        </w:rPr>
        <w:t>Al iniciar la aplicación se nos muestra una imagen idéntica a la de icono,  la misma que l</w:t>
      </w:r>
      <w:r w:rsidR="005B781E">
        <w:rPr>
          <w:sz w:val="24"/>
        </w:rPr>
        <w:t xml:space="preserve">a </w:t>
      </w:r>
      <w:proofErr w:type="spellStart"/>
      <w:r w:rsidR="005B781E">
        <w:rPr>
          <w:sz w:val="24"/>
        </w:rPr>
        <w:t>Splash</w:t>
      </w:r>
      <w:proofErr w:type="spellEnd"/>
      <w:r w:rsidR="005B781E">
        <w:rPr>
          <w:sz w:val="24"/>
        </w:rPr>
        <w:t xml:space="preserve"> </w:t>
      </w:r>
      <w:proofErr w:type="spellStart"/>
      <w:r w:rsidR="005B781E">
        <w:rPr>
          <w:sz w:val="24"/>
        </w:rPr>
        <w:t>screen</w:t>
      </w:r>
      <w:proofErr w:type="spellEnd"/>
      <w:r w:rsidR="005B781E">
        <w:rPr>
          <w:sz w:val="24"/>
        </w:rPr>
        <w:t xml:space="preserve"> se muestra nada más in</w:t>
      </w:r>
      <w:r>
        <w:rPr>
          <w:sz w:val="24"/>
        </w:rPr>
        <w:t>i</w:t>
      </w:r>
      <w:r w:rsidR="005B781E">
        <w:rPr>
          <w:sz w:val="24"/>
        </w:rPr>
        <w:t xml:space="preserve">ciar la aplicación durante 2 segundos, seguidamente redirige automáticamente hasta la pantalla inicial Contador de Vidas </w:t>
      </w:r>
      <w:proofErr w:type="spellStart"/>
      <w:r w:rsidR="005B781E">
        <w:rPr>
          <w:sz w:val="24"/>
        </w:rPr>
        <w:t>Magic</w:t>
      </w:r>
      <w:proofErr w:type="spellEnd"/>
      <w:r w:rsidR="005B781E">
        <w:rPr>
          <w:sz w:val="24"/>
        </w:rPr>
        <w:t xml:space="preserve"> que es donde podemos ver quién ha desarrollado la aplicación, que es original y presionando jugar empezamos a utilizarla.</w:t>
      </w:r>
    </w:p>
    <w:p w14:paraId="0F3A5585" w14:textId="77777777" w:rsidR="00177504" w:rsidRDefault="00177504" w:rsidP="005B781E">
      <w:pPr>
        <w:rPr>
          <w:sz w:val="24"/>
        </w:rPr>
      </w:pPr>
    </w:p>
    <w:p w14:paraId="7FF5236B" w14:textId="77777777" w:rsidR="005B781E" w:rsidRDefault="005B781E" w:rsidP="005B781E">
      <w:pPr>
        <w:rPr>
          <w:sz w:val="24"/>
        </w:rPr>
      </w:pPr>
    </w:p>
    <w:p w14:paraId="7A5CAA57" w14:textId="77777777" w:rsidR="005B781E" w:rsidRPr="005B781E" w:rsidRDefault="005B781E" w:rsidP="005B781E">
      <w:pPr>
        <w:rPr>
          <w:sz w:val="24"/>
        </w:rPr>
      </w:pPr>
    </w:p>
    <w:p w14:paraId="02F87C0A" w14:textId="77777777" w:rsidR="00177504" w:rsidRDefault="00177504">
      <w:pPr>
        <w:rPr>
          <w:sz w:val="24"/>
        </w:rPr>
      </w:pPr>
    </w:p>
    <w:p w14:paraId="11BB4734" w14:textId="77777777" w:rsidR="00177504" w:rsidRDefault="00177504">
      <w:pPr>
        <w:rPr>
          <w:sz w:val="24"/>
        </w:rPr>
      </w:pPr>
    </w:p>
    <w:p w14:paraId="596F6D5E" w14:textId="77777777" w:rsidR="00177504" w:rsidRDefault="00177504" w:rsidP="00177504">
      <w:pPr>
        <w:ind w:firstLine="720"/>
        <w:jc w:val="center"/>
        <w:rPr>
          <w:sz w:val="36"/>
        </w:rPr>
      </w:pPr>
      <w:r w:rsidRPr="00177504">
        <w:rPr>
          <w:sz w:val="36"/>
        </w:rPr>
        <w:t>Pantalla se selección de jugadores y</w:t>
      </w:r>
      <w:r>
        <w:rPr>
          <w:sz w:val="36"/>
        </w:rPr>
        <w:t xml:space="preserve"> modo</w:t>
      </w:r>
      <w:r w:rsidRPr="00177504">
        <w:rPr>
          <w:sz w:val="36"/>
        </w:rPr>
        <w:t xml:space="preserve">: </w:t>
      </w:r>
    </w:p>
    <w:p w14:paraId="58A758E1" w14:textId="22C3A516" w:rsidR="00177504" w:rsidRDefault="00177504" w:rsidP="00177504">
      <w:pPr>
        <w:jc w:val="center"/>
        <w:rPr>
          <w:sz w:val="36"/>
        </w:rPr>
      </w:pPr>
      <w:r w:rsidRPr="00177504">
        <w:rPr>
          <w:sz w:val="36"/>
        </w:rPr>
        <w:drawing>
          <wp:inline distT="0" distB="0" distL="0" distR="0" wp14:anchorId="139F9539" wp14:editId="500BE1D7">
            <wp:extent cx="2451735" cy="4365589"/>
            <wp:effectExtent l="0" t="0" r="12065" b="3810"/>
            <wp:docPr id="5" name="Imagen 5" descr="../../Dropbox/androidwork/Screenshot_2016-04-04-21-59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ropbox/androidwork/Screenshot_2016-04-04-21-59-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97" cy="441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7504">
        <w:rPr>
          <w:sz w:val="36"/>
        </w:rPr>
        <w:drawing>
          <wp:inline distT="0" distB="0" distL="0" distR="0" wp14:anchorId="6D81D866" wp14:editId="058D0ED6">
            <wp:extent cx="2451735" cy="4365590"/>
            <wp:effectExtent l="0" t="0" r="12065" b="3810"/>
            <wp:docPr id="6" name="Imagen 6" descr="../../Dropbox/androidwork/Screenshot_2016-04-04-22-0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ropbox/androidwork/Screenshot_2016-04-04-22-00-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388" cy="43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769E" w14:textId="25E6132B" w:rsidR="00177504" w:rsidRDefault="00FA3292" w:rsidP="004D2FE6">
      <w:pPr>
        <w:jc w:val="both"/>
        <w:rPr>
          <w:sz w:val="24"/>
        </w:rPr>
      </w:pPr>
      <w:r>
        <w:rPr>
          <w:sz w:val="24"/>
        </w:rPr>
        <w:t xml:space="preserve">En Contador de Vidas </w:t>
      </w:r>
      <w:proofErr w:type="spellStart"/>
      <w:r>
        <w:rPr>
          <w:sz w:val="24"/>
        </w:rPr>
        <w:t>Magic</w:t>
      </w:r>
      <w:proofErr w:type="spellEnd"/>
      <w:r>
        <w:rPr>
          <w:sz w:val="24"/>
        </w:rPr>
        <w:t xml:space="preserve"> podemos acceder mediante el icono + a la pantalla encargada de registrar nuevos jugadores, una vez hecho esto registramos el nombre de los diferentes jugadores. Hemos decidido limitar la longitud de los nombres/</w:t>
      </w:r>
      <w:proofErr w:type="spellStart"/>
      <w:r>
        <w:rPr>
          <w:sz w:val="24"/>
        </w:rPr>
        <w:t>nicks</w:t>
      </w:r>
      <w:proofErr w:type="spellEnd"/>
      <w:r>
        <w:rPr>
          <w:sz w:val="24"/>
        </w:rPr>
        <w:t xml:space="preserve"> a 6 caracteres ya que nos ha parecido suficiente para su uso común. La pantalla Contador de Vidas </w:t>
      </w:r>
      <w:proofErr w:type="spellStart"/>
      <w:r>
        <w:rPr>
          <w:sz w:val="24"/>
        </w:rPr>
        <w:t>Magic</w:t>
      </w:r>
      <w:proofErr w:type="spellEnd"/>
      <w:r>
        <w:rPr>
          <w:sz w:val="24"/>
        </w:rPr>
        <w:t xml:space="preserve"> además gracias al símbolo situado al lado del + puede borrar el registro de jugadores.</w:t>
      </w:r>
    </w:p>
    <w:p w14:paraId="2D2ED484" w14:textId="77777777" w:rsidR="000B48C9" w:rsidRDefault="00FA3292" w:rsidP="004D2FE6">
      <w:pPr>
        <w:jc w:val="both"/>
        <w:rPr>
          <w:sz w:val="24"/>
        </w:rPr>
      </w:pPr>
      <w:r>
        <w:rPr>
          <w:sz w:val="24"/>
        </w:rPr>
        <w:t xml:space="preserve">Esta es la </w:t>
      </w:r>
      <w:proofErr w:type="spellStart"/>
      <w:r>
        <w:rPr>
          <w:sz w:val="24"/>
        </w:rPr>
        <w:t>activity</w:t>
      </w:r>
      <w:proofErr w:type="spellEnd"/>
      <w:r>
        <w:rPr>
          <w:sz w:val="24"/>
        </w:rPr>
        <w:t xml:space="preserve"> principal por lo que desde esta se accede a todos los modos de juego y al registro de pantallas guardadas</w:t>
      </w:r>
      <w:r w:rsidR="004D2FE6">
        <w:rPr>
          <w:sz w:val="24"/>
        </w:rPr>
        <w:t xml:space="preserve">. Actualmente están implementados tanto el modo NORMAL como el modo GIGANTE para que que son necesarios en los dos casos 2 jugadores.  Gracias a la lista de jugadores </w:t>
      </w:r>
    </w:p>
    <w:p w14:paraId="051D5AF7" w14:textId="77777777" w:rsidR="000B48C9" w:rsidRDefault="000B48C9" w:rsidP="004D2FE6">
      <w:pPr>
        <w:jc w:val="both"/>
        <w:rPr>
          <w:sz w:val="24"/>
        </w:rPr>
      </w:pPr>
    </w:p>
    <w:p w14:paraId="2307DC9D" w14:textId="789B9E85" w:rsidR="004D2FE6" w:rsidRDefault="004D2FE6" w:rsidP="004D2FE6">
      <w:pPr>
        <w:jc w:val="both"/>
        <w:rPr>
          <w:sz w:val="24"/>
        </w:rPr>
      </w:pPr>
      <w:r>
        <w:rPr>
          <w:sz w:val="24"/>
        </w:rPr>
        <w:t>podemos seleccionarlos rápidamente para acceder de forma efectiva y rápida al juego.</w:t>
      </w:r>
    </w:p>
    <w:p w14:paraId="16CF3DFB" w14:textId="0715671D" w:rsidR="004D2FE6" w:rsidRDefault="004D2FE6" w:rsidP="004D2FE6">
      <w:pPr>
        <w:jc w:val="both"/>
        <w:rPr>
          <w:sz w:val="24"/>
        </w:rPr>
      </w:pPr>
      <w:r>
        <w:rPr>
          <w:sz w:val="24"/>
        </w:rPr>
        <w:t>Como dato extra, posteriormente cuando EDH esté implementado en dicho modo se permitirán N jugadores y su total de vidas inicial será de 40.</w:t>
      </w:r>
    </w:p>
    <w:p w14:paraId="5B21695F" w14:textId="2BD4574D" w:rsidR="004D2FE6" w:rsidRPr="004D2FE6" w:rsidRDefault="004D2FE6" w:rsidP="004D2FE6">
      <w:pPr>
        <w:ind w:firstLine="720"/>
        <w:jc w:val="both"/>
        <w:rPr>
          <w:sz w:val="36"/>
        </w:rPr>
      </w:pPr>
      <w:r>
        <w:rPr>
          <w:sz w:val="36"/>
        </w:rPr>
        <w:t>Pantalla de transcurso de partida:</w:t>
      </w:r>
    </w:p>
    <w:p w14:paraId="4FFFD027" w14:textId="632E670A" w:rsidR="00DA6B3C" w:rsidRDefault="004D2FE6" w:rsidP="004D2FE6">
      <w:pPr>
        <w:jc w:val="center"/>
        <w:rPr>
          <w:sz w:val="24"/>
        </w:rPr>
      </w:pPr>
      <w:r>
        <w:rPr>
          <w:noProof/>
          <w:sz w:val="24"/>
          <w:lang w:val="es-ES_tradnl" w:eastAsia="es-ES_tradnl"/>
        </w:rPr>
        <w:drawing>
          <wp:inline distT="0" distB="0" distL="0" distR="0" wp14:anchorId="2606E1C2" wp14:editId="3305D7D7">
            <wp:extent cx="2096135" cy="3732405"/>
            <wp:effectExtent l="0" t="0" r="12065" b="1905"/>
            <wp:docPr id="7" name="Imagen 7" descr="../../Dropbox/androidwork/Screenshot_2016-04-04-22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ropbox/androidwork/Screenshot_2016-04-04-22-00-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04" cy="374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61F50" w14:textId="035A0FBD" w:rsidR="004D2FE6" w:rsidRDefault="004D2FE6" w:rsidP="004D2FE6">
      <w:pPr>
        <w:jc w:val="both"/>
        <w:rPr>
          <w:sz w:val="24"/>
        </w:rPr>
      </w:pPr>
      <w:r>
        <w:rPr>
          <w:sz w:val="24"/>
        </w:rPr>
        <w:t xml:space="preserve">En esta pantalla se lleva el transcurso de toda la partida entre dos jugadores, dando la posibilidad de restar y sumar vidas. Cuando uno de estos jugadores llega al total de 0 vidas la partida automáticamente acaba y guarda un registro en los ficheros del móvil </w:t>
      </w:r>
      <w:r w:rsidR="00A650DB">
        <w:rPr>
          <w:sz w:val="24"/>
        </w:rPr>
        <w:t>sobre el resultado de l</w:t>
      </w:r>
      <w:r>
        <w:rPr>
          <w:sz w:val="24"/>
        </w:rPr>
        <w:t>a partida.</w:t>
      </w:r>
    </w:p>
    <w:p w14:paraId="06A786CF" w14:textId="744BE7F5" w:rsidR="002F29B3" w:rsidRDefault="002F29B3" w:rsidP="004D2FE6">
      <w:pPr>
        <w:jc w:val="both"/>
        <w:rPr>
          <w:sz w:val="24"/>
        </w:rPr>
      </w:pPr>
      <w:r>
        <w:rPr>
          <w:sz w:val="24"/>
        </w:rPr>
        <w:t xml:space="preserve">Esta </w:t>
      </w:r>
      <w:proofErr w:type="spellStart"/>
      <w:r>
        <w:rPr>
          <w:sz w:val="24"/>
        </w:rPr>
        <w:t>activity</w:t>
      </w:r>
      <w:proofErr w:type="spellEnd"/>
      <w:r>
        <w:rPr>
          <w:sz w:val="24"/>
        </w:rPr>
        <w:t xml:space="preserve"> se compone de dos elementos prácticamente iguales, el primero es una 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t xml:space="preserve"> que muestra el nombre del jugador  luego otra para mostrar el contado de vidas y por ultimo 4 botones encargados de sumar 1 o 5 vidas respectivamente al igual que restarlas con los situados un poco más abajo.</w:t>
      </w:r>
    </w:p>
    <w:p w14:paraId="6557E58F" w14:textId="77777777" w:rsidR="00A650DB" w:rsidRDefault="00A650DB" w:rsidP="004D2FE6">
      <w:pPr>
        <w:jc w:val="both"/>
        <w:rPr>
          <w:sz w:val="24"/>
        </w:rPr>
      </w:pPr>
    </w:p>
    <w:p w14:paraId="1F0E86B6" w14:textId="77777777" w:rsidR="002F29B3" w:rsidRDefault="002F29B3" w:rsidP="004D2FE6">
      <w:pPr>
        <w:jc w:val="both"/>
        <w:rPr>
          <w:sz w:val="24"/>
        </w:rPr>
      </w:pPr>
    </w:p>
    <w:p w14:paraId="135A6277" w14:textId="1E3B1721" w:rsidR="00A650DB" w:rsidRDefault="00A650DB" w:rsidP="00A650DB">
      <w:pPr>
        <w:ind w:firstLine="720"/>
        <w:jc w:val="both"/>
        <w:rPr>
          <w:sz w:val="36"/>
        </w:rPr>
      </w:pPr>
      <w:r>
        <w:rPr>
          <w:sz w:val="36"/>
        </w:rPr>
        <w:t>Pantallas sobre las últimas partidas jugadas:</w:t>
      </w:r>
    </w:p>
    <w:p w14:paraId="2DAF8881" w14:textId="13EBEC1F" w:rsidR="00A650DB" w:rsidRDefault="00A650DB" w:rsidP="00A650DB">
      <w:pPr>
        <w:ind w:firstLine="720"/>
        <w:jc w:val="both"/>
        <w:rPr>
          <w:sz w:val="24"/>
        </w:rPr>
      </w:pPr>
      <w:r>
        <w:rPr>
          <w:noProof/>
          <w:sz w:val="24"/>
          <w:lang w:val="es-ES_tradnl" w:eastAsia="es-ES_tradnl"/>
        </w:rPr>
        <w:drawing>
          <wp:inline distT="0" distB="0" distL="0" distR="0" wp14:anchorId="757279C2" wp14:editId="2B3EAB37">
            <wp:extent cx="2255258" cy="4015740"/>
            <wp:effectExtent l="0" t="0" r="5715" b="0"/>
            <wp:docPr id="8" name="Imagen 8" descr="../../Dropbox/androidwork/Screenshot_2016-04-04-22-0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ropbox/androidwork/Screenshot_2016-04-04-22-01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36" cy="40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s-ES_tradnl" w:eastAsia="es-ES_tradnl"/>
        </w:rPr>
        <w:drawing>
          <wp:inline distT="0" distB="0" distL="0" distR="0" wp14:anchorId="1420AA02" wp14:editId="0CF02C90">
            <wp:extent cx="2255259" cy="4015740"/>
            <wp:effectExtent l="0" t="0" r="5715" b="0"/>
            <wp:docPr id="9" name="Imagen 9" descr="../../Dropbox/androidwork/Screenshot_2016-04-04-22-0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ropbox/androidwork/Screenshot_2016-04-04-22-01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76" cy="403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4CED" w14:textId="5B5D1715" w:rsidR="00A650DB" w:rsidRDefault="00A650DB" w:rsidP="00A650DB">
      <w:pPr>
        <w:jc w:val="both"/>
        <w:rPr>
          <w:sz w:val="24"/>
        </w:rPr>
      </w:pPr>
      <w:r>
        <w:rPr>
          <w:sz w:val="24"/>
        </w:rPr>
        <w:t xml:space="preserve">En esta pantalla podemos ver una lista con las últimas partidas acabadas, además muestra quienes se enfrentaron en dicha partida y la fecha. Estos datos se cargan mediante ficheros y se ordenan en colecciones de jugadores y partidas. </w:t>
      </w:r>
      <w:r w:rsidR="004D3B1A">
        <w:rPr>
          <w:sz w:val="24"/>
        </w:rPr>
        <w:t>Al pulsar sobre uno de ellos accedemos directamente a una ventana con los detalles de la partida.</w:t>
      </w:r>
    </w:p>
    <w:p w14:paraId="0B52AC64" w14:textId="01D50E94" w:rsidR="002F29B3" w:rsidRDefault="002F29B3" w:rsidP="00A650DB">
      <w:pPr>
        <w:jc w:val="both"/>
        <w:rPr>
          <w:sz w:val="24"/>
        </w:rPr>
      </w:pPr>
      <w:r>
        <w:rPr>
          <w:sz w:val="24"/>
        </w:rPr>
        <w:t>La pantalla con los detalles de la partida muestra la fecha del enfrentamiento, las personas que se enfrentaron, el total de vidas con el que la acabaron y debería mostrar 2 imágenes, una para cada jugador que participó.</w:t>
      </w:r>
    </w:p>
    <w:p w14:paraId="1D4B5693" w14:textId="77777777" w:rsidR="004D3B1A" w:rsidRDefault="004D3B1A" w:rsidP="00A650DB">
      <w:pPr>
        <w:jc w:val="both"/>
        <w:rPr>
          <w:sz w:val="24"/>
        </w:rPr>
      </w:pPr>
    </w:p>
    <w:p w14:paraId="6E4505FD" w14:textId="77777777" w:rsidR="004D3B1A" w:rsidRDefault="004D3B1A" w:rsidP="00A650DB">
      <w:pPr>
        <w:jc w:val="both"/>
        <w:rPr>
          <w:sz w:val="24"/>
        </w:rPr>
      </w:pPr>
    </w:p>
    <w:p w14:paraId="6903AAC7" w14:textId="377051B5" w:rsidR="004D3B1A" w:rsidRDefault="00D41668" w:rsidP="00A650DB">
      <w:pPr>
        <w:jc w:val="both"/>
        <w:rPr>
          <w:sz w:val="24"/>
        </w:rPr>
      </w:pPr>
      <w:r>
        <w:rPr>
          <w:sz w:val="24"/>
        </w:rPr>
        <w:t>S t</w:t>
      </w:r>
      <w:bookmarkStart w:id="0" w:name="_GoBack"/>
      <w:bookmarkEnd w:id="0"/>
    </w:p>
    <w:p w14:paraId="4CBB7579" w14:textId="77777777" w:rsidR="004D3B1A" w:rsidRDefault="004D3B1A" w:rsidP="00A650DB">
      <w:pPr>
        <w:jc w:val="both"/>
        <w:rPr>
          <w:sz w:val="24"/>
        </w:rPr>
      </w:pPr>
    </w:p>
    <w:p w14:paraId="4E969359" w14:textId="651DA622" w:rsidR="004D3B1A" w:rsidRDefault="004D3B1A" w:rsidP="00A650DB">
      <w:pPr>
        <w:jc w:val="both"/>
        <w:rPr>
          <w:sz w:val="36"/>
        </w:rPr>
      </w:pPr>
      <w:r>
        <w:rPr>
          <w:sz w:val="36"/>
        </w:rPr>
        <w:t>Extras:</w:t>
      </w:r>
    </w:p>
    <w:p w14:paraId="019FA8DC" w14:textId="19B9C42C" w:rsidR="004D3B1A" w:rsidRDefault="004D3B1A" w:rsidP="00A650DB">
      <w:pPr>
        <w:jc w:val="both"/>
        <w:rPr>
          <w:sz w:val="24"/>
        </w:rPr>
      </w:pPr>
      <w:r>
        <w:rPr>
          <w:sz w:val="24"/>
        </w:rPr>
        <w:t xml:space="preserve">Como extras para esta aplicación disponemos tanto del registro de jugadores en una base de datos de tipo </w:t>
      </w:r>
      <w:proofErr w:type="spellStart"/>
      <w:r>
        <w:rPr>
          <w:sz w:val="24"/>
        </w:rPr>
        <w:t>sqlite</w:t>
      </w:r>
      <w:proofErr w:type="spellEnd"/>
      <w:r>
        <w:rPr>
          <w:sz w:val="24"/>
        </w:rPr>
        <w:t xml:space="preserve">, además de guardar datos en ella, también los extraemos y trabajamos con ellos en la </w:t>
      </w:r>
      <w:proofErr w:type="spellStart"/>
      <w:r>
        <w:rPr>
          <w:sz w:val="24"/>
        </w:rPr>
        <w:t>view</w:t>
      </w:r>
      <w:proofErr w:type="spellEnd"/>
      <w:r>
        <w:rPr>
          <w:sz w:val="24"/>
        </w:rPr>
        <w:t xml:space="preserve"> principal.</w:t>
      </w:r>
      <w:r w:rsidR="002F29B3">
        <w:rPr>
          <w:sz w:val="24"/>
        </w:rPr>
        <w:t xml:space="preserve"> De esta manera permanecerán de forma segura siempre en la aplicación a menos que los borremos.</w:t>
      </w:r>
    </w:p>
    <w:p w14:paraId="04B89CFE" w14:textId="5BC977F1" w:rsidR="004D3B1A" w:rsidRDefault="004D3B1A" w:rsidP="00A650DB">
      <w:pPr>
        <w:jc w:val="both"/>
        <w:rPr>
          <w:sz w:val="24"/>
        </w:rPr>
      </w:pPr>
      <w:r>
        <w:rPr>
          <w:sz w:val="24"/>
        </w:rPr>
        <w:t>Como segundo extra, al finalizar un encuentro con otro jugador, este se guarda en ficheros dentro de la memoria del móvil a los que accedemos desde la pantalla de resultados.</w:t>
      </w:r>
    </w:p>
    <w:p w14:paraId="2B3B880D" w14:textId="14AADACE" w:rsidR="004D3B1A" w:rsidRDefault="004D3B1A" w:rsidP="00A650DB">
      <w:pPr>
        <w:jc w:val="both"/>
        <w:rPr>
          <w:sz w:val="24"/>
        </w:rPr>
      </w:pPr>
      <w:r>
        <w:rPr>
          <w:sz w:val="24"/>
        </w:rPr>
        <w:t xml:space="preserve">Como tercer y último extra, </w:t>
      </w:r>
      <w:r w:rsidR="00FC57B1">
        <w:rPr>
          <w:sz w:val="24"/>
        </w:rPr>
        <w:t>intentamos la captura de imágenes por medio de la cámara para poder utilizarlas al mostrar los detalles de una partida pero por desgracia nos fue imposible acabarlo y hacerlo funcionar correctamente.</w:t>
      </w:r>
    </w:p>
    <w:p w14:paraId="084A2715" w14:textId="77777777" w:rsidR="00684847" w:rsidRDefault="00684847" w:rsidP="00A650DB">
      <w:pPr>
        <w:jc w:val="both"/>
        <w:rPr>
          <w:sz w:val="24"/>
        </w:rPr>
      </w:pPr>
    </w:p>
    <w:p w14:paraId="1FCA00A9" w14:textId="495F904E" w:rsidR="00684847" w:rsidRDefault="00684847" w:rsidP="00A650DB">
      <w:pPr>
        <w:jc w:val="both"/>
        <w:rPr>
          <w:sz w:val="36"/>
        </w:rPr>
      </w:pPr>
      <w:r>
        <w:rPr>
          <w:sz w:val="36"/>
        </w:rPr>
        <w:t>Bibliografía:</w:t>
      </w:r>
    </w:p>
    <w:p w14:paraId="0B44ECE6" w14:textId="6E40E5E8" w:rsidR="00FB4932" w:rsidRPr="00FB4932" w:rsidRDefault="00FB4932" w:rsidP="00A650DB">
      <w:pPr>
        <w:jc w:val="both"/>
        <w:rPr>
          <w:sz w:val="24"/>
        </w:rPr>
      </w:pPr>
      <w:r>
        <w:rPr>
          <w:sz w:val="24"/>
        </w:rPr>
        <w:t>Guardado en ficheros:</w:t>
      </w:r>
    </w:p>
    <w:p w14:paraId="3075C629" w14:textId="00D1CA27" w:rsidR="00684847" w:rsidRDefault="00FB4932" w:rsidP="00A650DB">
      <w:pPr>
        <w:jc w:val="both"/>
        <w:rPr>
          <w:sz w:val="24"/>
        </w:rPr>
      </w:pPr>
      <w:hyperlink r:id="rId15" w:history="1">
        <w:r w:rsidRPr="007F35EE">
          <w:rPr>
            <w:rStyle w:val="Hipervnculo"/>
            <w:sz w:val="24"/>
          </w:rPr>
          <w:t>http://ww</w:t>
        </w:r>
        <w:r w:rsidRPr="007F35EE">
          <w:rPr>
            <w:rStyle w:val="Hipervnculo"/>
            <w:sz w:val="24"/>
          </w:rPr>
          <w:t>w</w:t>
        </w:r>
        <w:r w:rsidRPr="007F35EE">
          <w:rPr>
            <w:rStyle w:val="Hipervnculo"/>
            <w:sz w:val="24"/>
          </w:rPr>
          <w:t>.sgoliver.net/blog/ficheros-en-android-i-memoria-interna/</w:t>
        </w:r>
      </w:hyperlink>
    </w:p>
    <w:p w14:paraId="2A9050FF" w14:textId="2D3C155D" w:rsidR="00FB4932" w:rsidRDefault="00FB4932" w:rsidP="00A650DB">
      <w:pPr>
        <w:jc w:val="both"/>
        <w:rPr>
          <w:sz w:val="24"/>
        </w:rPr>
      </w:pPr>
      <w:hyperlink r:id="rId16" w:history="1">
        <w:r w:rsidRPr="007F35EE">
          <w:rPr>
            <w:rStyle w:val="Hipervnculo"/>
            <w:sz w:val="24"/>
          </w:rPr>
          <w:t>http://www.discoduroderoer.es/rutas-relativas-y-absolutas/</w:t>
        </w:r>
      </w:hyperlink>
    </w:p>
    <w:p w14:paraId="61843BA7" w14:textId="73F6C0C0" w:rsidR="00FB4932" w:rsidRDefault="00FB4932" w:rsidP="00A650DB">
      <w:pPr>
        <w:jc w:val="both"/>
        <w:rPr>
          <w:sz w:val="24"/>
        </w:rPr>
      </w:pPr>
      <w:r>
        <w:rPr>
          <w:sz w:val="24"/>
        </w:rPr>
        <w:t>Guardado en BBDD:</w:t>
      </w:r>
    </w:p>
    <w:p w14:paraId="750C4D19" w14:textId="0E1B1694" w:rsidR="00FB4932" w:rsidRDefault="00FB4932" w:rsidP="00A650DB">
      <w:pPr>
        <w:jc w:val="both"/>
        <w:rPr>
          <w:sz w:val="24"/>
        </w:rPr>
      </w:pPr>
      <w:hyperlink r:id="rId17" w:history="1">
        <w:r w:rsidRPr="007F35EE">
          <w:rPr>
            <w:rStyle w:val="Hipervnculo"/>
            <w:sz w:val="24"/>
          </w:rPr>
          <w:t>http://www.sgoliver.net/blog/bases-de-datos-en-android-i-primeros-pasos/</w:t>
        </w:r>
      </w:hyperlink>
    </w:p>
    <w:p w14:paraId="71CB9BE1" w14:textId="7760D895" w:rsidR="00FB4932" w:rsidRDefault="00FB4932" w:rsidP="00A650DB">
      <w:pPr>
        <w:jc w:val="both"/>
        <w:rPr>
          <w:sz w:val="24"/>
        </w:rPr>
      </w:pPr>
      <w:hyperlink r:id="rId18" w:history="1">
        <w:r w:rsidRPr="007F35EE">
          <w:rPr>
            <w:rStyle w:val="Hipervnculo"/>
            <w:sz w:val="24"/>
          </w:rPr>
          <w:t>http://www.sgoliver.net/blog/bases-de-datos-en-android-ii-insertaractualizareliminar/</w:t>
        </w:r>
      </w:hyperlink>
    </w:p>
    <w:p w14:paraId="146A4BDD" w14:textId="77777777" w:rsidR="000B48C9" w:rsidRDefault="000B48C9" w:rsidP="00A650DB">
      <w:pPr>
        <w:jc w:val="both"/>
        <w:rPr>
          <w:sz w:val="24"/>
        </w:rPr>
      </w:pPr>
    </w:p>
    <w:p w14:paraId="4CED194D" w14:textId="77777777" w:rsidR="000B48C9" w:rsidRDefault="000B48C9" w:rsidP="00A650DB">
      <w:pPr>
        <w:jc w:val="both"/>
        <w:rPr>
          <w:sz w:val="24"/>
        </w:rPr>
      </w:pPr>
    </w:p>
    <w:p w14:paraId="3EF08BC5" w14:textId="77777777" w:rsidR="000B48C9" w:rsidRDefault="000B48C9" w:rsidP="00A650DB">
      <w:pPr>
        <w:jc w:val="both"/>
        <w:rPr>
          <w:sz w:val="24"/>
        </w:rPr>
      </w:pPr>
    </w:p>
    <w:p w14:paraId="394B6D24" w14:textId="270E7F22" w:rsidR="00FB4932" w:rsidRDefault="00FB4932" w:rsidP="00A650DB">
      <w:pPr>
        <w:jc w:val="both"/>
        <w:rPr>
          <w:sz w:val="24"/>
        </w:rPr>
      </w:pPr>
      <w:hyperlink r:id="rId19" w:history="1">
        <w:r w:rsidRPr="007F35EE">
          <w:rPr>
            <w:rStyle w:val="Hipervnculo"/>
            <w:sz w:val="24"/>
          </w:rPr>
          <w:t>http://www.sgoliver.net/blog/bases-de-datos-en-android-iii-consultarrecuperar-registros/</w:t>
        </w:r>
      </w:hyperlink>
    </w:p>
    <w:p w14:paraId="1C744093" w14:textId="370EE87A" w:rsidR="00FB4932" w:rsidRDefault="00FB4932" w:rsidP="00A650DB">
      <w:pPr>
        <w:jc w:val="both"/>
        <w:rPr>
          <w:sz w:val="24"/>
        </w:rPr>
      </w:pPr>
      <w:r>
        <w:rPr>
          <w:sz w:val="24"/>
        </w:rPr>
        <w:t>Listas en Android:</w:t>
      </w:r>
    </w:p>
    <w:p w14:paraId="51F966DD" w14:textId="4ED93B6C" w:rsidR="00FB4932" w:rsidRDefault="00FB4932" w:rsidP="00A650DB">
      <w:pPr>
        <w:jc w:val="both"/>
        <w:rPr>
          <w:sz w:val="24"/>
        </w:rPr>
      </w:pPr>
      <w:hyperlink r:id="rId20" w:history="1">
        <w:r w:rsidRPr="007F35EE">
          <w:rPr>
            <w:rStyle w:val="Hipervnculo"/>
            <w:sz w:val="24"/>
          </w:rPr>
          <w:t>http://developer.android.com/intl/es/guide/topics/ui/layout/listview.html</w:t>
        </w:r>
      </w:hyperlink>
    </w:p>
    <w:p w14:paraId="20CEF93B" w14:textId="4F564DE3" w:rsidR="00535FBD" w:rsidRDefault="00535FBD" w:rsidP="00A650DB">
      <w:pPr>
        <w:jc w:val="both"/>
        <w:rPr>
          <w:sz w:val="24"/>
        </w:rPr>
      </w:pPr>
      <w:hyperlink r:id="rId21" w:history="1">
        <w:r w:rsidRPr="007F35EE">
          <w:rPr>
            <w:rStyle w:val="Hipervnculo"/>
            <w:sz w:val="24"/>
          </w:rPr>
          <w:t>http://androidexample.com/Create_A_Simple_Listview_-_Android_Example/index.php?view=article_discription&amp;aid=65&amp;aaid=90</w:t>
        </w:r>
      </w:hyperlink>
    </w:p>
    <w:p w14:paraId="3C35A437" w14:textId="592E5B65" w:rsidR="00995959" w:rsidRDefault="00995959" w:rsidP="00A650DB">
      <w:pPr>
        <w:jc w:val="both"/>
        <w:rPr>
          <w:sz w:val="24"/>
        </w:rPr>
      </w:pPr>
      <w:r>
        <w:rPr>
          <w:sz w:val="24"/>
        </w:rPr>
        <w:t>Sobre el uso de cámara e imágenes:</w:t>
      </w:r>
    </w:p>
    <w:p w14:paraId="627506A9" w14:textId="4A73227D" w:rsidR="00995959" w:rsidRDefault="00B80FE0" w:rsidP="00A650DB">
      <w:pPr>
        <w:jc w:val="both"/>
        <w:rPr>
          <w:sz w:val="24"/>
        </w:rPr>
      </w:pPr>
      <w:hyperlink r:id="rId22" w:history="1">
        <w:r w:rsidRPr="007F35EE">
          <w:rPr>
            <w:rStyle w:val="Hipervnculo"/>
            <w:sz w:val="24"/>
          </w:rPr>
          <w:t>http://www.tutorialeshtml5.com/2013/12/tutorial-android-utilizar-el-intent-de.html</w:t>
        </w:r>
      </w:hyperlink>
    </w:p>
    <w:p w14:paraId="44AA4308" w14:textId="186596BA" w:rsidR="00B80FE0" w:rsidRDefault="00B80FE0" w:rsidP="00A650DB">
      <w:pPr>
        <w:jc w:val="both"/>
        <w:rPr>
          <w:sz w:val="24"/>
        </w:rPr>
      </w:pPr>
      <w:hyperlink r:id="rId23" w:history="1">
        <w:r w:rsidRPr="007F35EE">
          <w:rPr>
            <w:rStyle w:val="Hipervnculo"/>
            <w:sz w:val="24"/>
          </w:rPr>
          <w:t>http://gpmess.com/blog/2013/10/02/como-cargar-fotos-en-una-aplicacion-android-desde-camara-galeria-y-otras-aplicaciones/</w:t>
        </w:r>
      </w:hyperlink>
    </w:p>
    <w:p w14:paraId="74A574EF" w14:textId="101C1915" w:rsidR="00FB4932" w:rsidRDefault="00FB4932" w:rsidP="00A650DB">
      <w:pPr>
        <w:jc w:val="both"/>
        <w:rPr>
          <w:sz w:val="24"/>
        </w:rPr>
      </w:pPr>
      <w:r>
        <w:rPr>
          <w:sz w:val="24"/>
        </w:rPr>
        <w:t>Sobre errores varios:</w:t>
      </w:r>
    </w:p>
    <w:p w14:paraId="7EC96B08" w14:textId="349CAFD8" w:rsidR="00FB4932" w:rsidRDefault="00FB4932" w:rsidP="00A650DB">
      <w:pPr>
        <w:jc w:val="both"/>
        <w:rPr>
          <w:sz w:val="24"/>
        </w:rPr>
      </w:pPr>
      <w:hyperlink r:id="rId24" w:history="1">
        <w:r w:rsidRPr="007F35EE">
          <w:rPr>
            <w:rStyle w:val="Hipervnculo"/>
            <w:sz w:val="24"/>
          </w:rPr>
          <w:t>http://stackoverflow.com/questions/17633091/android-cursor-index-out-of-bound-exception</w:t>
        </w:r>
      </w:hyperlink>
    </w:p>
    <w:p w14:paraId="6C7698DF" w14:textId="68B55B54" w:rsidR="00FB4932" w:rsidRDefault="00FB4932" w:rsidP="00A650DB">
      <w:pPr>
        <w:jc w:val="both"/>
        <w:rPr>
          <w:sz w:val="24"/>
        </w:rPr>
      </w:pPr>
      <w:hyperlink r:id="rId25" w:history="1">
        <w:r w:rsidRPr="007F35EE">
          <w:rPr>
            <w:rStyle w:val="Hipervnculo"/>
            <w:sz w:val="24"/>
          </w:rPr>
          <w:t>http://developer.android.com/intl/es/reference/java/lang/NullPointerException.html</w:t>
        </w:r>
      </w:hyperlink>
    </w:p>
    <w:p w14:paraId="2BCB5CF4" w14:textId="77777777" w:rsidR="00FB4932" w:rsidRPr="00684847" w:rsidRDefault="00FB4932" w:rsidP="00A650DB">
      <w:pPr>
        <w:jc w:val="both"/>
        <w:rPr>
          <w:sz w:val="24"/>
        </w:rPr>
      </w:pPr>
    </w:p>
    <w:sectPr w:rsidR="00FB4932" w:rsidRPr="00684847">
      <w:footerReference w:type="default" r:id="rId26"/>
      <w:pgSz w:w="11907" w:h="16839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BA68D1" w14:textId="77777777" w:rsidR="0048076B" w:rsidRDefault="0048076B">
      <w:pPr>
        <w:spacing w:line="240" w:lineRule="auto"/>
      </w:pPr>
      <w:r>
        <w:separator/>
      </w:r>
    </w:p>
    <w:p w14:paraId="3F53F0C5" w14:textId="77777777" w:rsidR="0048076B" w:rsidRDefault="0048076B"/>
  </w:endnote>
  <w:endnote w:type="continuationSeparator" w:id="0">
    <w:p w14:paraId="01F21A24" w14:textId="77777777" w:rsidR="0048076B" w:rsidRDefault="0048076B">
      <w:pPr>
        <w:spacing w:line="240" w:lineRule="auto"/>
      </w:pPr>
      <w:r>
        <w:continuationSeparator/>
      </w:r>
    </w:p>
    <w:p w14:paraId="3FE19651" w14:textId="77777777" w:rsidR="0048076B" w:rsidRDefault="004807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rdia New">
    <w:altName w:val="Angsana New"/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820326"/>
      <w:docPartObj>
        <w:docPartGallery w:val="Page Numbers (Bottom of Page)"/>
        <w:docPartUnique/>
      </w:docPartObj>
    </w:sdtPr>
    <w:sdtEndPr/>
    <w:sdtContent>
      <w:p w14:paraId="0A272E79" w14:textId="77777777" w:rsidR="005E4BA5" w:rsidRDefault="00DD4F7C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5443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ECE5DE" w14:textId="77777777" w:rsidR="0048076B" w:rsidRDefault="0048076B">
      <w:pPr>
        <w:spacing w:line="240" w:lineRule="auto"/>
      </w:pPr>
      <w:r>
        <w:separator/>
      </w:r>
    </w:p>
    <w:p w14:paraId="7C3B59D3" w14:textId="77777777" w:rsidR="0048076B" w:rsidRDefault="0048076B"/>
  </w:footnote>
  <w:footnote w:type="continuationSeparator" w:id="0">
    <w:p w14:paraId="5B4D53EE" w14:textId="77777777" w:rsidR="0048076B" w:rsidRDefault="0048076B">
      <w:pPr>
        <w:spacing w:line="240" w:lineRule="auto"/>
      </w:pPr>
      <w:r>
        <w:continuationSeparator/>
      </w:r>
    </w:p>
    <w:p w14:paraId="4099AD06" w14:textId="77777777" w:rsidR="0048076B" w:rsidRDefault="0048076B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0F3"/>
    <w:rsid w:val="00015443"/>
    <w:rsid w:val="000B48C9"/>
    <w:rsid w:val="00177504"/>
    <w:rsid w:val="002F29B3"/>
    <w:rsid w:val="003558AA"/>
    <w:rsid w:val="0048076B"/>
    <w:rsid w:val="004D2FE6"/>
    <w:rsid w:val="004D3B1A"/>
    <w:rsid w:val="00535FBD"/>
    <w:rsid w:val="005B781E"/>
    <w:rsid w:val="005E4BA5"/>
    <w:rsid w:val="00675524"/>
    <w:rsid w:val="00684847"/>
    <w:rsid w:val="00865386"/>
    <w:rsid w:val="009240F3"/>
    <w:rsid w:val="00995959"/>
    <w:rsid w:val="00A650DB"/>
    <w:rsid w:val="00B80FE0"/>
    <w:rsid w:val="00D41668"/>
    <w:rsid w:val="00DA6B3C"/>
    <w:rsid w:val="00DD4F7C"/>
    <w:rsid w:val="00E92DAB"/>
    <w:rsid w:val="00EB642B"/>
    <w:rsid w:val="00FA3292"/>
    <w:rsid w:val="00FB4932"/>
    <w:rsid w:val="00FC57B1"/>
    <w:rsid w:val="00FE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6B7B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4F7C"/>
    <w:rPr>
      <w:lang w:val="es-ES"/>
    </w:rPr>
  </w:style>
  <w:style w:type="paragraph" w:styleId="Ttulo1">
    <w:name w:val="heading 1"/>
    <w:basedOn w:val="Normal"/>
    <w:next w:val="Normal"/>
    <w:link w:val="Ttulo1Car"/>
    <w:uiPriority w:val="5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7"/>
    <w:semiHidden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ipJournalTable">
    <w:name w:val="Trip Journal Table"/>
    <w:basedOn w:val="Tablanormal"/>
    <w:uiPriority w:val="99"/>
    <w:tblPr>
      <w:tblInd w:w="0" w:type="dxa"/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96858A" w:themeColor="text2" w:themeTint="99"/>
      <w:sz w:val="44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  <w:style w:type="paragraph" w:styleId="Fecha">
    <w:name w:val="Date"/>
    <w:basedOn w:val="Normal"/>
    <w:next w:val="Ttulo1"/>
    <w:link w:val="FechaC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FechaCar">
    <w:name w:val="Fecha Car"/>
    <w:basedOn w:val="Fuentedeprrafopredeter"/>
    <w:link w:val="Fecha"/>
    <w:uiPriority w:val="3"/>
    <w:rPr>
      <w:b/>
      <w:caps/>
      <w:sz w:val="34"/>
    </w:rPr>
  </w:style>
  <w:style w:type="paragraph" w:styleId="Puesto">
    <w:name w:val="Title"/>
    <w:basedOn w:val="Normal"/>
    <w:next w:val="Subttulo"/>
    <w:link w:val="PuestoC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PuestoCar">
    <w:name w:val="Puesto Car"/>
    <w:basedOn w:val="Fuentedeprrafopredeter"/>
    <w:link w:val="Puesto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tulo">
    <w:name w:val="Subtitle"/>
    <w:basedOn w:val="Normal"/>
    <w:next w:val="Fecha"/>
    <w:link w:val="SubttuloC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Ttulo1Car">
    <w:name w:val="Título 1 Car"/>
    <w:basedOn w:val="Fuentedeprrafopredeter"/>
    <w:link w:val="Ttulo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7"/>
    <w:semiHidden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Cita">
    <w:name w:val="Quote"/>
    <w:basedOn w:val="Normal"/>
    <w:next w:val="Normal"/>
    <w:link w:val="CitaC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CitaCar">
    <w:name w:val="Cita Car"/>
    <w:basedOn w:val="Fuentedeprrafopredeter"/>
    <w:link w:val="Cita"/>
    <w:uiPriority w:val="37"/>
    <w:semiHidden/>
    <w:rPr>
      <w:iCs/>
      <w:sz w:val="40"/>
    </w:rPr>
  </w:style>
  <w:style w:type="paragraph" w:styleId="Citaintensa">
    <w:name w:val="Intense Quote"/>
    <w:basedOn w:val="Normal"/>
    <w:next w:val="Normal"/>
    <w:link w:val="CitaintensaC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CitaintensaCar">
    <w:name w:val="Cita intensa Car"/>
    <w:basedOn w:val="Fuentedeprrafopredeter"/>
    <w:link w:val="Citaintensa"/>
    <w:uiPriority w:val="30"/>
    <w:semiHidden/>
    <w:rPr>
      <w:iCs/>
      <w:color w:val="33B7D3" w:themeColor="accent1"/>
      <w:sz w:val="40"/>
    </w:rPr>
  </w:style>
  <w:style w:type="paragraph" w:styleId="Prrafodelista">
    <w:name w:val="List Paragraph"/>
    <w:basedOn w:val="Normal"/>
    <w:uiPriority w:val="34"/>
    <w:semiHidden/>
    <w:unhideWhenUsed/>
    <w:qFormat/>
    <w:pPr>
      <w:ind w:left="720"/>
      <w:contextualSpacing/>
    </w:pPr>
  </w:style>
  <w:style w:type="character" w:styleId="Ttulodellibro">
    <w:name w:val="Book Title"/>
    <w:basedOn w:val="Fuentedeprrafopredeter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nfasisintenso">
    <w:name w:val="Intense Emphasis"/>
    <w:basedOn w:val="Fuentedeprrafopredeter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nfasis">
    <w:name w:val="Emphasis"/>
    <w:basedOn w:val="Fuentedeprrafopredeter"/>
    <w:uiPriority w:val="20"/>
    <w:semiHidden/>
    <w:unhideWhenUsed/>
    <w:qFormat/>
    <w:rPr>
      <w:i w:val="0"/>
      <w:iCs/>
      <w:color w:val="33B7D3" w:themeColor="accent1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  <w:color w:val="483E41" w:themeColor="text2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483E41" w:themeColor="text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nfasissutil">
    <w:name w:val="Subtle Emphasis"/>
    <w:basedOn w:val="Fuentedeprrafopredeter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Encabezado">
    <w:name w:val="header"/>
    <w:basedOn w:val="Normal"/>
    <w:link w:val="EncabezadoC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styleId="Hipervnculo">
    <w:name w:val="Hyperlink"/>
    <w:basedOn w:val="Fuentedeprrafopredeter"/>
    <w:uiPriority w:val="99"/>
    <w:unhideWhenUsed/>
    <w:rsid w:val="009240F3"/>
    <w:rPr>
      <w:color w:val="33B7D3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240F3"/>
    <w:rPr>
      <w:color w:val="D47EC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://developer.android.com/intl/es/guide/topics/ui/layout/listview.html" TargetMode="External"/><Relationship Id="rId21" Type="http://schemas.openxmlformats.org/officeDocument/2006/relationships/hyperlink" Target="http://androidexample.com/Create_A_Simple_Listview_-_Android_Example/index.php?view=article_discription&amp;aid=65&amp;aaid=90" TargetMode="External"/><Relationship Id="rId22" Type="http://schemas.openxmlformats.org/officeDocument/2006/relationships/hyperlink" Target="http://www.tutorialeshtml5.com/2013/12/tutorial-android-utilizar-el-intent-de.html" TargetMode="External"/><Relationship Id="rId23" Type="http://schemas.openxmlformats.org/officeDocument/2006/relationships/hyperlink" Target="http://gpmess.com/blog/2013/10/02/como-cargar-fotos-en-una-aplicacion-android-desde-camara-galeria-y-otras-aplicaciones/" TargetMode="External"/><Relationship Id="rId24" Type="http://schemas.openxmlformats.org/officeDocument/2006/relationships/hyperlink" Target="http://stackoverflow.com/questions/17633091/android-cursor-index-out-of-bound-exception" TargetMode="External"/><Relationship Id="rId25" Type="http://schemas.openxmlformats.org/officeDocument/2006/relationships/hyperlink" Target="http://developer.android.com/intl/es/reference/java/lang/NullPointerException.html" TargetMode="Externa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www.sgoliver.net/blog/ficheros-en-android-i-memoria-interna/" TargetMode="External"/><Relationship Id="rId16" Type="http://schemas.openxmlformats.org/officeDocument/2006/relationships/hyperlink" Target="http://www.discoduroderoer.es/rutas-relativas-y-absolutas/" TargetMode="External"/><Relationship Id="rId17" Type="http://schemas.openxmlformats.org/officeDocument/2006/relationships/hyperlink" Target="http://www.sgoliver.net/blog/bases-de-datos-en-android-i-primeros-pasos/" TargetMode="External"/><Relationship Id="rId18" Type="http://schemas.openxmlformats.org/officeDocument/2006/relationships/hyperlink" Target="http://www.sgoliver.net/blog/bases-de-datos-en-android-ii-insertaractualizareliminar/" TargetMode="External"/><Relationship Id="rId19" Type="http://schemas.openxmlformats.org/officeDocument/2006/relationships/hyperlink" Target="http://www.sgoliver.net/blog/bases-de-datos-en-android-iii-consultarrecuperar-registros/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github.com/sitorzz/MagicEntregableProjec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chromecrown/Library/Containers/com.microsoft.Word/Data/Library/Caches/TM10002070/Diario%20de%20viaje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Diario de viaje.dotx</Template>
  <TotalTime>130</TotalTime>
  <Pages>8</Pages>
  <Words>1086</Words>
  <Characters>5974</Characters>
  <Application>Microsoft Macintosh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9</cp:revision>
  <dcterms:created xsi:type="dcterms:W3CDTF">2016-04-03T17:35:00Z</dcterms:created>
  <dcterms:modified xsi:type="dcterms:W3CDTF">2016-04-05T20:25:00Z</dcterms:modified>
</cp:coreProperties>
</file>